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9712A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98040"/>
                  <wp:effectExtent l="1905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9712A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Simulation of FinalAssembly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9712AE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20 June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Shubham Kumar</w:t>
                  </w:r>
                </w:p>
                <w:p w:rsidR="00B77317" w:rsidRPr="00CD1539" w:rsidRDefault="009712AE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FEA  Analysis</w:t>
                  </w:r>
                </w:p>
                <w:p w:rsidR="00B77317" w:rsidRPr="006A441F" w:rsidRDefault="009712AE" w:rsidP="009712AE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9712AE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9712AE" w:rsidRDefault="006B795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5111135" w:history="1">
                        <w:r w:rsidR="009712AE" w:rsidRPr="00FB202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712AE">
                          <w:rPr>
                            <w:noProof/>
                            <w:webHidden/>
                          </w:rPr>
                          <w:tab/>
                        </w:r>
                        <w:r w:rsidR="009712A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712AE">
                          <w:rPr>
                            <w:noProof/>
                            <w:webHidden/>
                          </w:rPr>
                          <w:instrText xml:space="preserve"> PAGEREF _Toc75111135 \h </w:instrText>
                        </w:r>
                        <w:r w:rsidR="009712AE">
                          <w:rPr>
                            <w:noProof/>
                            <w:webHidden/>
                          </w:rPr>
                        </w:r>
                        <w:r w:rsidR="009712A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712AE">
                          <w:rPr>
                            <w:noProof/>
                            <w:webHidden/>
                          </w:rPr>
                          <w:t>1</w:t>
                        </w:r>
                        <w:r w:rsidR="009712A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36" w:history="1">
                        <w:r w:rsidRPr="00FB202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37" w:history="1">
                        <w:r w:rsidRPr="00FB202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38" w:history="1">
                        <w:r w:rsidRPr="00FB202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39" w:history="1">
                        <w:r w:rsidRPr="00FB202E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0" w:history="1">
                        <w:r w:rsidRPr="00FB202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1" w:history="1">
                        <w:r w:rsidRPr="00FB202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2" w:history="1">
                        <w:r w:rsidRPr="00FB202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3" w:history="1">
                        <w:r w:rsidRPr="00FB202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4" w:history="1">
                        <w:r w:rsidRPr="00FB202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5" w:history="1">
                        <w:r w:rsidRPr="00FB202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6" w:history="1">
                        <w:r w:rsidRPr="00FB202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7" w:history="1">
                        <w:r w:rsidRPr="00FB202E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8" w:history="1">
                        <w:r w:rsidRPr="00FB202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712AE" w:rsidRDefault="009712A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111149" w:history="1">
                        <w:r w:rsidRPr="00FB202E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_Toc75111149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6B795F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9712AE" w:rsidP="00C27B5D">
            <w:pPr>
              <w:pStyle w:val="Heading1"/>
              <w:outlineLvl w:val="0"/>
            </w:pPr>
            <w:bookmarkStart w:id="0" w:name="_Toc75111135"/>
            <w:r>
              <w:t>Description</w:t>
            </w:r>
            <w:bookmarkEnd w:id="0"/>
          </w:p>
          <w:p w:rsidR="00F448BC" w:rsidRPr="00E65D6E" w:rsidRDefault="009712AE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9712AE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5111136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9712AE" w:rsidP="00FF408C">
            <w:pPr>
              <w:pStyle w:val="Heading1"/>
              <w:outlineLvl w:val="0"/>
            </w:pPr>
            <w:bookmarkStart w:id="5" w:name="_Toc75111137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9712AE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912110"/>
                              <wp:effectExtent l="1905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12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9712AE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FinalAssembly</w:t>
                  </w:r>
                </w:p>
                <w:p w:rsidR="00C16188" w:rsidRDefault="009712AE" w:rsidP="009712AE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9712A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C16188" w:rsidP="0044448A">
                  <w:pPr>
                    <w:jc w:val="center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SldBd_Nm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712AE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712AE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712AE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Mass:0.00573422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Volume:5.35909e-006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Weight:0.0561954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 joint.SLDPRT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19 14:58:07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Mass:0.00573422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Volume:5.35909e-006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Weight:0.0561954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 joint.SLDPRT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19 14:58:07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Mass:0.00573422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Volume:5.35909e-006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Weight:0.0561954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 joint.SLDPRT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19 14:58:07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Mass:0.00573422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Volume:5.35909e-006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Weight:0.0561954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 joint.SLDPRT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19 14:58:07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Mass:0.0150809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Volume:9.42554e-006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Weight:0.147793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11:42:40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Mass:0.0150809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Volume:9.42554e-006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Weight:0.147793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11:42:40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Mass:0.0150809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Volume:9.42554e-006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Weight:0.147793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11:42:40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Mass:0.0150809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Volume:9.42554e-006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Weight:0.147793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Mechanism\Arm.SLDPRT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11:42:40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Mirror2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Mass:0.0318743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Volume:1.99215e-005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Weight:0.312368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Connector\FEA Analysis\Carbon Fibre Plate.SLDPRT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14:10:15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Mirror2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Mass:0.0318743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Volume:1.99215e-005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Weight:0.312368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Connector\FEA Analysis\Carbon Fibre Plate.SLDPRT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14:10:15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Cut-Extrude2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Mass:0.0101232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Volume:9.46089e-006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Weight:0.0992069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Mechanism\Holder.SLDPRT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11:25:02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Mass:0.0101232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Volume:9.46089e-006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Weight:0.0992069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Mechanism\Holder.SLDPRT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11:25:02 2021</w:t>
                  </w:r>
                </w:p>
              </w:tc>
            </w:tr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9712AE" w:rsidRPr="0044448A" w:rsidRDefault="009712AE" w:rsidP="002B0EF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Mass:0.0101232 kg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Volume:9.46089e-006 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Weight:0.0992069 N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Mechanism\Holder.SLDPRT</w:t>
                  </w:r>
                </w:p>
                <w:p w:rsidR="009712AE" w:rsidRPr="0044448A" w:rsidRDefault="009712AE" w:rsidP="002B0EF2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11:25:02 2021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9712AE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4B3022" w:rsidRPr="0044448A" w:rsidRDefault="009712A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0900"/>
                        <wp:effectExtent l="1905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9712AE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Mass:0.0101232 kg</w:t>
                  </w:r>
                </w:p>
                <w:p w:rsidR="009712AE" w:rsidRDefault="009712AE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Volume:9.46089e-006 m^3</w:t>
                  </w:r>
                </w:p>
                <w:p w:rsidR="009712AE" w:rsidRDefault="009712AE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Density:1070 kg/m^3</w:t>
                  </w:r>
                </w:p>
                <w:p w:rsidR="009712AE" w:rsidRDefault="009712AE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Weight:0.0992069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C:\Users\User\Downloads\Gimbal Connector\Locking Mechanism\Holder.SLDPRT</w:t>
                  </w:r>
                </w:p>
                <w:p w:rsidR="00C16188" w:rsidRPr="0044448A" w:rsidRDefault="009712AE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20 11:25:02 2021</w:t>
                  </w:r>
                </w:p>
              </w:tc>
            </w:tr>
            <w:tr w:rsidR="004B3022" w:rsidTr="00224CED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F3B89" w:rsidP="00224CED">
                  <w:pPr>
                    <w:jc w:val="center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ShlBd_Nm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F3B89" w:rsidP="00224CED">
                  <w:pPr>
                    <w:jc w:val="center"/>
                    <w:cnfStyle w:val="100000000000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ShlBd_Fr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F3B89" w:rsidP="00224CED">
                  <w:pPr>
                    <w:jc w:val="center"/>
                    <w:cnfStyle w:val="100000000000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ShlBd_VolProp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F3B89" w:rsidP="00224CED">
                  <w:pPr>
                    <w:jc w:val="center"/>
                    <w:cnfStyle w:val="100000000000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ShlBd_DtMd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</w:tr>
            <w:tr w:rsidR="00931A46" w:rsidTr="00931A46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31A46" w:rsidRPr="0044448A" w:rsidRDefault="00931A46" w:rsidP="00931A4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CpBd_Nm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8077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31A46" w:rsidRDefault="00931A46" w:rsidP="00AF3B89">
                  <w:pPr>
                    <w:cnfStyle w:val="100000000000"/>
                    <w:rPr>
                      <w:rStyle w:val="Strong"/>
                      <w:rFonts w:cstheme="minorHAnsi"/>
                      <w:sz w:val="20"/>
                      <w:szCs w:val="20"/>
                    </w:rPr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CompBd_Props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</w:tr>
            <w:tr w:rsidR="004B3022" w:rsidTr="003E0E80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E0E80" w:rsidP="003E0E80">
                  <w:pPr>
                    <w:jc w:val="center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BmBd_Nm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E0E80" w:rsidP="003E0E80">
                  <w:pPr>
                    <w:jc w:val="center"/>
                    <w:cnfStyle w:val="100000000000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BmBd_Fr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E0E80" w:rsidP="003E0E80">
                  <w:pPr>
                    <w:jc w:val="center"/>
                    <w:cnfStyle w:val="100000000000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MdInf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BmBd_VolProp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E0E80" w:rsidP="003E0E80">
                  <w:pPr>
                    <w:jc w:val="center"/>
                    <w:cnfStyle w:val="100000000000"/>
                  </w:pP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&lt;</w:t>
                  </w: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L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MdIn</w:t>
                  </w:r>
                  <w:r w:rsidRPr="00C16188">
                    <w:rPr>
                      <w:rStyle w:val="Strong"/>
                      <w:b/>
                      <w:noProof/>
                    </w:rPr>
                    <w:t>_</w:t>
                  </w:r>
                  <w:r>
                    <w:rPr>
                      <w:rStyle w:val="Strong"/>
                      <w:b/>
                      <w:noProof/>
                    </w:rPr>
                    <w:t>BmBd_DtMd</w:t>
                  </w:r>
                  <w:r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/&gt;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83"/>
      </w:tblGrid>
      <w:tr w:rsidR="005E294F" w:rsidTr="005E294F">
        <w:tc>
          <w:tcPr>
            <w:tcW w:w="11016" w:type="dxa"/>
          </w:tcPr>
          <w:p w:rsidR="00B35001" w:rsidRPr="00B35001" w:rsidRDefault="009712AE" w:rsidP="00B35001">
            <w:pPr>
              <w:pStyle w:val="Heading1"/>
              <w:outlineLvl w:val="0"/>
            </w:pPr>
            <w:bookmarkStart w:id="6" w:name="_Toc7511113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148"/>
              <w:gridCol w:w="5273"/>
            </w:tblGrid>
            <w:tr w:rsidR="00B35001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712A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712AE" w:rsidP="005E294F">
                  <w:pPr>
                    <w:cnfStyle w:val="000000100000"/>
                  </w:pPr>
                  <w:r>
                    <w:t>FEA  Analysis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Static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Solid Mesh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Include temperature loads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298 Kelvin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Direct sparse solver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Automatic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5E294F">
                  <w:pPr>
                    <w:cnfStyle w:val="000000100000"/>
                  </w:pPr>
                  <w:r>
                    <w:t>SOLIDWORKS document (C:\Users\User\Downloads\Gimbal Connector)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83"/>
      </w:tblGrid>
      <w:tr w:rsidR="00F33129" w:rsidTr="00E80CD9">
        <w:tc>
          <w:tcPr>
            <w:tcW w:w="11016" w:type="dxa"/>
          </w:tcPr>
          <w:p w:rsidR="00F33129" w:rsidRPr="00B35001" w:rsidRDefault="009712AE" w:rsidP="000A7C6B">
            <w:pPr>
              <w:pStyle w:val="Heading1"/>
              <w:outlineLvl w:val="0"/>
            </w:pPr>
            <w:bookmarkStart w:id="7" w:name="_Toc7511113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244"/>
              <w:gridCol w:w="5177"/>
            </w:tblGrid>
            <w:tr w:rsidR="00F33129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712A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712AE" w:rsidP="000A7C6B">
                  <w:pPr>
                    <w:cnfStyle w:val="000000100000"/>
                  </w:pPr>
                  <w:r>
                    <w:t>SI (MKS)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pPr>
                    <w:cnfStyle w:val="000000000000"/>
                  </w:pPr>
                  <w:r>
                    <w:t>mm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pPr>
                    <w:cnfStyle w:val="000000100000"/>
                  </w:pPr>
                  <w:r>
                    <w:t>Kelvin</w:t>
                  </w:r>
                </w:p>
              </w:tc>
            </w:tr>
            <w:tr w:rsidR="009712AE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pPr>
                    <w:cnfStyle w:val="000000000000"/>
                  </w:pPr>
                  <w:r>
                    <w:t>Rad/sec</w:t>
                  </w:r>
                </w:p>
              </w:tc>
            </w:tr>
            <w:tr w:rsidR="009712AE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0A7C6B">
                  <w:pPr>
                    <w:cnfStyle w:val="00000010000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9712AE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5111140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712A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712AE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712AE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712AE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9712A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6955"/>
                        <wp:effectExtent l="19050" t="0" r="635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 PC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4e+007 N/m^2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2.41e+009 N/m^2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0.3897  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1070 kg/m^3</w:t>
                        </w:r>
                      </w:p>
                    </w:tc>
                  </w:tr>
                  <w:tr w:rsidR="009712AE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8.622e+008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 joint-1),</w:t>
                  </w:r>
                </w:p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 joint-2),</w:t>
                  </w:r>
                </w:p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 joint-3),</w:t>
                  </w:r>
                </w:p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 joint-4),</w:t>
                  </w:r>
                </w:p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1(Cut-Extrude2)(Holder-1),</w:t>
                  </w:r>
                </w:p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1(Cut-Extrude2)(Holder-2),</w:t>
                  </w:r>
                </w:p>
                <w:p w:rsidR="009712AE" w:rsidRDefault="009712AE" w:rsidP="000A7C6B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1(Cut-Extrude2)(Holder-3),</w:t>
                  </w:r>
                </w:p>
                <w:p w:rsidR="00E80CD9" w:rsidRPr="00577134" w:rsidRDefault="009712AE" w:rsidP="000A7C6B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1(Cut-Extrude2)(Holder-4)</w:t>
                  </w:r>
                </w:p>
              </w:tc>
            </w:tr>
            <w:tr w:rsidR="009712AE" w:rsidRPr="000841BF" w:rsidTr="002B0EF2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9712AE" w:rsidRPr="000841BF" w:rsidRDefault="009712AE" w:rsidP="002B0EF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9712AE" w:rsidRPr="000841BF" w:rsidTr="009712AE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9712AE" w:rsidRPr="00577134" w:rsidRDefault="009712AE" w:rsidP="002B0EF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6955"/>
                        <wp:effectExtent l="19050" t="0" r="635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/>
                  </w:tblPr>
                  <w:tblGrid>
                    <w:gridCol w:w="2242"/>
                    <w:gridCol w:w="2267"/>
                  </w:tblGrid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Pr="00BE6656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Pr="00BE6656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STD Carbon Fibre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6.05e+010 N/m^2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6e+008 N/m^2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5.7e+008 N/m^2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  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1600 kg/m^3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5e+009 N/m^2</w:t>
                        </w:r>
                      </w:p>
                    </w:tc>
                  </w:tr>
                  <w:tr w:rsidR="009712AE" w:rsidRPr="00577134" w:rsidTr="002B0EF2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 /Kelvin</w:t>
                        </w:r>
                      </w:p>
                    </w:tc>
                  </w:tr>
                </w:tbl>
                <w:p w:rsidR="009712AE" w:rsidRPr="00577134" w:rsidRDefault="009712AE" w:rsidP="002B0EF2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9712AE" w:rsidRDefault="009712AE" w:rsidP="002B0EF2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1(Cut-Extrude1)(Arm-1),</w:t>
                  </w:r>
                </w:p>
                <w:p w:rsidR="009712AE" w:rsidRDefault="009712AE" w:rsidP="002B0EF2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1(Cut-Extrude1)(Arm-2),</w:t>
                  </w:r>
                </w:p>
                <w:p w:rsidR="009712AE" w:rsidRDefault="009712AE" w:rsidP="002B0EF2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1(Cut-Extrude1)(Arm-3),</w:t>
                  </w:r>
                </w:p>
                <w:p w:rsidR="009712AE" w:rsidRDefault="009712AE" w:rsidP="002B0EF2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1(Cut-Extrude1)(Arm-4),</w:t>
                  </w:r>
                </w:p>
                <w:p w:rsidR="009712AE" w:rsidRDefault="009712AE" w:rsidP="002B0EF2">
                  <w:pPr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1(Mirror2)(Carbon Fibre Plate-1),</w:t>
                  </w:r>
                </w:p>
                <w:p w:rsidR="009712AE" w:rsidRPr="00577134" w:rsidRDefault="009712AE" w:rsidP="002B0EF2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1(Mirror2)(Carbon Fibre Plate-2)</w:t>
                  </w:r>
                </w:p>
              </w:tc>
            </w:tr>
            <w:tr w:rsidR="009712AE" w:rsidRPr="000841BF" w:rsidTr="002B0EF2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9712AE" w:rsidRPr="000841BF" w:rsidRDefault="009712AE" w:rsidP="002B0EF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9712A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5111141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817"/>
              <w:gridCol w:w="3021"/>
              <w:gridCol w:w="6071"/>
            </w:tblGrid>
            <w:tr w:rsidR="009712AE" w:rsidTr="002C7DEB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712AE" w:rsidRPr="004E282D" w:rsidRDefault="009712A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712AE" w:rsidRPr="004E282D" w:rsidRDefault="009712AE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712AE" w:rsidRPr="004E282D" w:rsidRDefault="009712AE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712AE" w:rsidTr="00F97FEF">
              <w:trPr>
                <w:cnfStyle w:val="000000100000"/>
              </w:trPr>
              <w:tc>
                <w:tcPr>
                  <w:cnfStyle w:val="00100000000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9712AE" w:rsidRPr="00AD5FBA" w:rsidRDefault="009712A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Fixed-7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9712AE" w:rsidRPr="006208CB" w:rsidRDefault="009712AE" w:rsidP="000A7C6B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964565"/>
                        <wp:effectExtent l="1905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64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174"/>
                    <w:gridCol w:w="2667"/>
                  </w:tblGrid>
                  <w:tr w:rsidR="009712AE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Pr="00BE6656" w:rsidRDefault="009712A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Pr="00154A1A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9712AE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9712AE" w:rsidRPr="004C6DEB" w:rsidRDefault="009712AE" w:rsidP="00840CC7">
                  <w:pPr>
                    <w:pStyle w:val="TOC3"/>
                    <w:cnfStyle w:val="000000100000"/>
                  </w:pPr>
                </w:p>
              </w:tc>
            </w:tr>
            <w:tr w:rsidR="003F154A" w:rsidTr="00452CBC">
              <w:tc>
                <w:tcPr>
                  <w:cnfStyle w:val="00100000000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9712AE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-4.67896e-006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4.20958e-007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40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9712A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9712A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654"/>
              <w:gridCol w:w="3234"/>
              <w:gridCol w:w="5928"/>
            </w:tblGrid>
            <w:tr w:rsidR="009712AE" w:rsidTr="001A54DF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712AE" w:rsidRPr="004E282D" w:rsidRDefault="009712A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712AE" w:rsidRPr="004E282D" w:rsidRDefault="009712AE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712AE" w:rsidRPr="004E282D" w:rsidRDefault="009712AE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712AE" w:rsidTr="001E3257">
              <w:trPr>
                <w:cnfStyle w:val="000000100000"/>
              </w:trPr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9712AE" w:rsidRPr="00F42DD1" w:rsidRDefault="009712A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9712AE" w:rsidRPr="006208CB" w:rsidRDefault="009712AE" w:rsidP="000A7C6B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038225"/>
                        <wp:effectExtent l="1905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9712AE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Pr="00BE6656" w:rsidRDefault="009712A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Pr="00B77EA3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712AE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9712AE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40 N</w:t>
                        </w:r>
                      </w:p>
                    </w:tc>
                  </w:tr>
                </w:tbl>
                <w:p w:rsidR="009712AE" w:rsidRDefault="009712AE" w:rsidP="000A7C6B">
                  <w:pPr>
                    <w:jc w:val="center"/>
                    <w:cnfStyle w:val="00000010000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75111142"/>
            <w:r w:rsidR="009712AE">
              <w:t>Connector Definitions</w:t>
            </w:r>
            <w:bookmarkEnd w:id="13"/>
          </w:p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9712AE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050"/>
              <w:gridCol w:w="3583"/>
            </w:tblGrid>
            <w:tr w:rsidR="00E12C21" w:rsidRPr="000841BF" w:rsidTr="009712AE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9712A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9712AE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9712AE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:rsidTr="009712AE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E12C21" w:rsidRDefault="009712A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6955"/>
                        <wp:effectExtent l="19050" t="0" r="635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12C21" w:rsidRPr="000F2729" w:rsidRDefault="009712AE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Nut-7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2E61D4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2E61D4" w:rsidRPr="00BE6656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E61D4" w:rsidRPr="002E61D4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edge(s), 3 face(s)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(Torque):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2.1e+011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0.28</w:t>
                        </w:r>
                      </w:p>
                    </w:tc>
                  </w:tr>
                  <w:tr w:rsidR="009712AE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</w:p>
                    </w:tc>
                  </w:tr>
                </w:tbl>
                <w:p w:rsidR="00E12C21" w:rsidRPr="00577134" w:rsidRDefault="00E12C21" w:rsidP="000A7C6B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tbl>
                  <w:tblPr>
                    <w:tblW w:w="339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2130"/>
                    <w:gridCol w:w="1265"/>
                  </w:tblGrid>
                  <w:tr w:rsidR="003319D9" w:rsidRPr="00745EEE" w:rsidTr="005B3D16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3319D9" w:rsidRPr="00840CC7" w:rsidRDefault="009712AE" w:rsidP="00840CC7">
                        <w:pPr>
                          <w:pStyle w:val="TOC3"/>
                        </w:pPr>
                        <w:r>
                          <w:t>Bolt Check</w:t>
                        </w:r>
                        <w:r w:rsidR="003319D9" w:rsidRPr="00840CC7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3319D9" w:rsidRPr="005D397D" w:rsidRDefault="009712AE" w:rsidP="00840CC7">
                        <w:pPr>
                          <w:pStyle w:val="TOC3"/>
                        </w:pPr>
                        <w:r>
                          <w:t>OK</w:t>
                        </w:r>
                      </w:p>
                    </w:tc>
                  </w:tr>
                  <w:tr w:rsidR="003319D9" w:rsidRPr="00745EEE" w:rsidTr="005B3D16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3319D9" w:rsidRPr="005D397D" w:rsidRDefault="009712AE" w:rsidP="00840CC7">
                        <w:pPr>
                          <w:pStyle w:val="TOC3"/>
                        </w:pPr>
                        <w:r>
                          <w:t>Calculated FOS</w:t>
                        </w:r>
                        <w:r w:rsidR="003319D9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3319D9" w:rsidRPr="005D397D" w:rsidRDefault="009712AE" w:rsidP="00840CC7">
                        <w:pPr>
                          <w:pStyle w:val="TOC3"/>
                        </w:pPr>
                        <w:r>
                          <w:t>45.7857</w:t>
                        </w:r>
                      </w:p>
                    </w:tc>
                  </w:tr>
                  <w:tr w:rsidR="003319D9" w:rsidRPr="00745EEE" w:rsidTr="005B3D16">
                    <w:trPr>
                      <w:trHeight w:val="352"/>
                    </w:trPr>
                    <w:tc>
                      <w:tcPr>
                        <w:tcW w:w="2130" w:type="dxa"/>
                        <w:vAlign w:val="center"/>
                      </w:tcPr>
                      <w:p w:rsidR="003319D9" w:rsidRPr="005D397D" w:rsidRDefault="009712AE" w:rsidP="00840CC7">
                        <w:pPr>
                          <w:pStyle w:val="TOC3"/>
                        </w:pPr>
                        <w:r>
                          <w:t>Desired FOS</w:t>
                        </w:r>
                        <w:r w:rsidR="003319D9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3319D9" w:rsidRPr="005D397D" w:rsidRDefault="009712AE" w:rsidP="00840CC7">
                        <w:pPr>
                          <w:pStyle w:val="TOC3"/>
                        </w:pPr>
                        <w:r>
                          <w:t>3</w:t>
                        </w:r>
                      </w:p>
                    </w:tc>
                  </w:tr>
                </w:tbl>
                <w:p w:rsidR="003319D9" w:rsidRDefault="003319D9" w:rsidP="00E12C21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E12C21" w:rsidRPr="00577134" w:rsidRDefault="009712AE" w:rsidP="00E12C21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2129155" cy="1158875"/>
                        <wp:effectExtent l="19050" t="0" r="4445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9155" cy="1158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712AE" w:rsidRPr="000841BF" w:rsidTr="002B0EF2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9712AE" w:rsidRPr="000F054F" w:rsidRDefault="009712AE" w:rsidP="002B0EF2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9712AE" w:rsidTr="002B0EF2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23.114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23.114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32.072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-19.076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37.316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0.081538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-0.048437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0.094839</w:t>
                        </w:r>
                      </w:p>
                    </w:tc>
                  </w:tr>
                </w:tbl>
                <w:p w:rsidR="009712AE" w:rsidRPr="000841BF" w:rsidRDefault="009712AE" w:rsidP="002B0EF2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9712AE" w:rsidRPr="000841BF" w:rsidTr="009712AE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6955"/>
                        <wp:effectExtent l="19050" t="0" r="635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0F2729" w:rsidRDefault="009712AE" w:rsidP="002B0EF2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Nut-8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Pr="00BE6656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Pr="002E61D4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edge(s), 3 face(s)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(Torque):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2.1e+011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0.28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</w:p>
                    </w:tc>
                  </w:tr>
                </w:tbl>
                <w:p w:rsidR="009712AE" w:rsidRPr="00577134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9712AE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9712AE" w:rsidRPr="00577134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9712AE" w:rsidRPr="000841BF" w:rsidTr="002B0EF2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9712AE" w:rsidRPr="000F054F" w:rsidRDefault="009712AE" w:rsidP="002B0EF2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9712AE" w:rsidTr="002B0EF2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22.808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22.808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-31.799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-18.338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36.708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0.07262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0.041346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0.083565</w:t>
                        </w:r>
                      </w:p>
                    </w:tc>
                  </w:tr>
                </w:tbl>
                <w:p w:rsidR="009712AE" w:rsidRPr="000841BF" w:rsidRDefault="009712AE" w:rsidP="002B0EF2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9712AE" w:rsidRPr="000841BF" w:rsidTr="009712AE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>
                        <wp:extent cx="1904365" cy="1036955"/>
                        <wp:effectExtent l="19050" t="0" r="635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0F2729" w:rsidRDefault="009712AE" w:rsidP="002B0EF2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Nut-9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Pr="00BE6656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Pr="002E61D4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edge(s), 3 face(s)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(Torque):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2.1e+011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0.28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</w:p>
                    </w:tc>
                  </w:tr>
                </w:tbl>
                <w:p w:rsidR="009712AE" w:rsidRPr="00577134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tbl>
                  <w:tblPr>
                    <w:tblW w:w="339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2130"/>
                    <w:gridCol w:w="1265"/>
                  </w:tblGrid>
                  <w:tr w:rsidR="009712AE" w:rsidRPr="00745EEE" w:rsidTr="002B0EF2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9712AE" w:rsidRPr="00840CC7" w:rsidRDefault="009712AE" w:rsidP="002B0EF2">
                        <w:pPr>
                          <w:pStyle w:val="TOC3"/>
                        </w:pPr>
                        <w:r>
                          <w:t>Bolt Check</w:t>
                        </w:r>
                        <w:r w:rsidRPr="00840CC7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OK</w:t>
                        </w:r>
                      </w:p>
                    </w:tc>
                  </w:tr>
                  <w:tr w:rsidR="009712AE" w:rsidRPr="00745EEE" w:rsidTr="002B0EF2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Calculated FOS</w:t>
                        </w:r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46.5994</w:t>
                        </w:r>
                      </w:p>
                    </w:tc>
                  </w:tr>
                  <w:tr w:rsidR="009712AE" w:rsidRPr="00745EEE" w:rsidTr="002B0EF2">
                    <w:trPr>
                      <w:trHeight w:val="352"/>
                    </w:trPr>
                    <w:tc>
                      <w:tcPr>
                        <w:tcW w:w="2130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Desired FOS</w:t>
                        </w:r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2</w:t>
                        </w:r>
                      </w:p>
                    </w:tc>
                  </w:tr>
                </w:tbl>
                <w:p w:rsidR="009712AE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9712AE" w:rsidRPr="00577134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2129155" cy="1158875"/>
                        <wp:effectExtent l="19050" t="0" r="4445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9155" cy="1158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712AE" w:rsidRPr="000841BF" w:rsidTr="002B0EF2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9712AE" w:rsidRPr="000F054F" w:rsidRDefault="009712AE" w:rsidP="002B0EF2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9712AE" w:rsidTr="002B0EF2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23.736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23.736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31.276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18.458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36.316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-0.079573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-0.047391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0.092617</w:t>
                        </w:r>
                      </w:p>
                    </w:tc>
                  </w:tr>
                </w:tbl>
                <w:p w:rsidR="009712AE" w:rsidRPr="000841BF" w:rsidRDefault="009712AE" w:rsidP="002B0EF2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9712AE" w:rsidRPr="000841BF" w:rsidTr="009712AE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6955"/>
                        <wp:effectExtent l="19050" t="0" r="635" b="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0F2729" w:rsidRDefault="009712AE" w:rsidP="002B0EF2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Nut-10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Pr="00BE6656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Pr="002E61D4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edge(s), 3 face(s)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7.5 mm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(Torque):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2.1e+011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0.28</w:t>
                        </w:r>
                      </w:p>
                    </w:tc>
                  </w:tr>
                  <w:tr w:rsidR="009712AE" w:rsidTr="002B0EF2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2B0EF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</w:p>
                    </w:tc>
                  </w:tr>
                </w:tbl>
                <w:p w:rsidR="009712AE" w:rsidRPr="00577134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tbl>
                  <w:tblPr>
                    <w:tblW w:w="339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2130"/>
                    <w:gridCol w:w="1265"/>
                  </w:tblGrid>
                  <w:tr w:rsidR="009712AE" w:rsidRPr="00745EEE" w:rsidTr="002B0EF2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9712AE" w:rsidRPr="00840CC7" w:rsidRDefault="009712AE" w:rsidP="002B0EF2">
                        <w:pPr>
                          <w:pStyle w:val="TOC3"/>
                        </w:pPr>
                        <w:r>
                          <w:t>Bolt Check</w:t>
                        </w:r>
                        <w:r w:rsidRPr="00840CC7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OK</w:t>
                        </w:r>
                      </w:p>
                    </w:tc>
                  </w:tr>
                  <w:tr w:rsidR="009712AE" w:rsidRPr="00745EEE" w:rsidTr="002B0EF2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Calculated FOS</w:t>
                        </w:r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45.2047</w:t>
                        </w:r>
                      </w:p>
                    </w:tc>
                  </w:tr>
                  <w:tr w:rsidR="009712AE" w:rsidRPr="00745EEE" w:rsidTr="002B0EF2">
                    <w:trPr>
                      <w:trHeight w:val="352"/>
                    </w:trPr>
                    <w:tc>
                      <w:tcPr>
                        <w:tcW w:w="2130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Desired FOS</w:t>
                        </w:r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9712AE" w:rsidRPr="005D397D" w:rsidRDefault="009712AE" w:rsidP="002B0EF2">
                        <w:pPr>
                          <w:pStyle w:val="TOC3"/>
                        </w:pPr>
                        <w:r>
                          <w:t>2</w:t>
                        </w:r>
                      </w:p>
                    </w:tc>
                  </w:tr>
                </w:tbl>
                <w:p w:rsidR="009712AE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9712AE" w:rsidRPr="00577134" w:rsidRDefault="009712AE" w:rsidP="002B0EF2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</w:tr>
            <w:tr w:rsidR="009712AE" w:rsidRPr="000841BF" w:rsidTr="002B0EF2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9712AE" w:rsidRPr="000F054F" w:rsidRDefault="009712AE" w:rsidP="002B0EF2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9712AE" w:rsidTr="002B0EF2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24.261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Pr="00EF37BF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24.261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-31.548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18.956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36.805</w:t>
                        </w:r>
                      </w:p>
                    </w:tc>
                  </w:tr>
                  <w:tr w:rsidR="009712AE" w:rsidTr="002B0EF2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-0.079709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0.056469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712AE" w:rsidRDefault="009712AE" w:rsidP="002B0EF2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0.097685</w:t>
                        </w:r>
                      </w:p>
                    </w:tc>
                  </w:tr>
                </w:tbl>
                <w:p w:rsidR="009712AE" w:rsidRPr="000841BF" w:rsidRDefault="009712AE" w:rsidP="002B0EF2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9712AE" w:rsidP="009712AE">
            <w:pPr>
              <w:pStyle w:val="Heading1"/>
            </w:pPr>
            <w:bookmarkStart w:id="14" w:name="_Toc75111143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/>
                <w:trHeight w:val="144"/>
                <w:tblHeader/>
              </w:trPr>
              <w:tc>
                <w:tcPr>
                  <w:cnfStyle w:val="00100000000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9712AE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9712AE" w:rsidP="00C16188">
                  <w:pPr>
                    <w:jc w:val="center"/>
                    <w:cnfStyle w:val="10000000000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9712AE" w:rsidP="00C16188">
                  <w:pPr>
                    <w:jc w:val="center"/>
                    <w:cnfStyle w:val="10000000000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9712AE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9712AE" w:rsidP="00C16188">
                  <w:pPr>
                    <w:jc w:val="center"/>
                    <w:cnfStyle w:val="00000010000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331595"/>
                        <wp:effectExtent l="19050" t="0" r="0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31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9712AE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9712AE" w:rsidP="004F6DE4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9712AE" w:rsidTr="004F6DE4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712AE" w:rsidRDefault="009712AE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712AE" w:rsidRDefault="009712AE" w:rsidP="004F6DE4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  <w:bookmarkStart w:id="15" w:name="_GoBack"/>
            <w:bookmarkEnd w:id="15"/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9712AE" w:rsidP="000A7C6B">
            <w:pPr>
              <w:pStyle w:val="Heading1"/>
              <w:outlineLvl w:val="0"/>
            </w:pPr>
            <w:bookmarkStart w:id="16" w:name="_Toc75111144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712A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712AE" w:rsidP="00C16188">
                  <w:pPr>
                    <w:cnfStyle w:val="000000100000"/>
                  </w:pPr>
                  <w:r>
                    <w:t>Solid Mesh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Standard mesh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4 Points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4.90857 mm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0.245429 mm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High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9712A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712A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712AE" w:rsidP="00C16188">
                  <w:pPr>
                    <w:cnfStyle w:val="000000100000"/>
                  </w:pPr>
                  <w:r>
                    <w:t>118235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60225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21.83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63.5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0.447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0</w:t>
                  </w:r>
                </w:p>
              </w:tc>
            </w:tr>
            <w:tr w:rsidR="009712A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100000"/>
                  </w:pPr>
                  <w:r>
                    <w:t>00:00:27</w:t>
                  </w:r>
                </w:p>
              </w:tc>
            </w:tr>
            <w:tr w:rsidR="009712AE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712AE" w:rsidRDefault="009712AE" w:rsidP="00C16188">
                  <w:pPr>
                    <w:cnfStyle w:val="000000000000"/>
                  </w:pPr>
                  <w:r>
                    <w:t>PHEONIX</w:t>
                  </w:r>
                </w:p>
              </w:tc>
            </w:tr>
            <w:tr w:rsidR="00D803B1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9712AE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53790"/>
                        <wp:effectExtent l="19050" t="0" r="0" b="0"/>
                        <wp:docPr id="31" name="Pictur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53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90657" w:rsidRDefault="00690657" w:rsidP="00690657"/>
          <w:p w:rsidR="002F5299" w:rsidRDefault="009712A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2947"/>
              <w:gridCol w:w="3870"/>
              <w:gridCol w:w="3937"/>
            </w:tblGrid>
            <w:tr w:rsidR="00A14EA8" w:rsidTr="00FA5333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9712AE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9712AE" w:rsidP="00A14EA8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9712AE" w:rsidP="00A14EA8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:rsidTr="00FA5333">
              <w:trPr>
                <w:cnfStyle w:val="000000100000"/>
              </w:trPr>
              <w:tc>
                <w:tcPr>
                  <w:cnfStyle w:val="00100000000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:rsidR="00A14EA8" w:rsidRDefault="009712AE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Control-2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:rsidR="00A14EA8" w:rsidRDefault="009712AE" w:rsidP="00A14EA8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2311400" cy="1258570"/>
                        <wp:effectExtent l="19050" t="0" r="0" b="0"/>
                        <wp:docPr id="30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258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1764"/>
                    <w:gridCol w:w="1992"/>
                  </w:tblGrid>
                  <w:tr w:rsidR="00FA5333" w:rsidTr="00485382">
                    <w:trPr>
                      <w:trHeight w:val="104"/>
                    </w:trPr>
                    <w:tc>
                      <w:tcPr>
                        <w:cnfStyle w:val="001000000000"/>
                        <w:tcW w:w="1764" w:type="dxa"/>
                        <w:shd w:val="clear" w:color="auto" w:fill="auto"/>
                        <w:hideMark/>
                      </w:tcPr>
                      <w:p w:rsidR="00FA5333" w:rsidRPr="00BE6656" w:rsidRDefault="009712AE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:rsidR="00FA5333" w:rsidRDefault="009712AE" w:rsidP="0048538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Solid Body (s)</w:t>
                        </w:r>
                      </w:p>
                    </w:tc>
                  </w:tr>
                  <w:tr w:rsidR="009712AE" w:rsidTr="00485382">
                    <w:trPr>
                      <w:trHeight w:val="104"/>
                    </w:trPr>
                    <w:tc>
                      <w:tcPr>
                        <w:cnfStyle w:val="001000000000"/>
                        <w:tcW w:w="1764" w:type="dxa"/>
                        <w:shd w:val="clear" w:color="auto" w:fill="auto"/>
                        <w:hideMark/>
                      </w:tcPr>
                      <w:p w:rsidR="009712AE" w:rsidRDefault="009712A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:rsidR="009712AE" w:rsidRDefault="009712AE" w:rsidP="0048538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mm</w:t>
                        </w:r>
                      </w:p>
                    </w:tc>
                  </w:tr>
                  <w:tr w:rsidR="009712AE" w:rsidTr="00485382">
                    <w:trPr>
                      <w:trHeight w:val="104"/>
                    </w:trPr>
                    <w:tc>
                      <w:tcPr>
                        <w:cnfStyle w:val="001000000000"/>
                        <w:tcW w:w="1764" w:type="dxa"/>
                        <w:shd w:val="clear" w:color="auto" w:fill="auto"/>
                        <w:hideMark/>
                      </w:tcPr>
                      <w:p w:rsidR="009712AE" w:rsidRDefault="009712A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:rsidR="009712AE" w:rsidRDefault="009712AE" w:rsidP="0048538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2.24544</w:t>
                        </w:r>
                      </w:p>
                    </w:tc>
                  </w:tr>
                  <w:tr w:rsidR="009712AE" w:rsidTr="00485382">
                    <w:trPr>
                      <w:trHeight w:val="104"/>
                    </w:trPr>
                    <w:tc>
                      <w:tcPr>
                        <w:cnfStyle w:val="001000000000"/>
                        <w:tcW w:w="1764" w:type="dxa"/>
                        <w:shd w:val="clear" w:color="auto" w:fill="auto"/>
                        <w:hideMark/>
                      </w:tcPr>
                      <w:p w:rsidR="009712AE" w:rsidRDefault="009712A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:rsidR="009712AE" w:rsidRDefault="009712AE" w:rsidP="00485382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1.5</w:t>
                        </w:r>
                      </w:p>
                    </w:tc>
                  </w:tr>
                </w:tbl>
                <w:p w:rsidR="00FA5333" w:rsidRDefault="00FA5333" w:rsidP="00A14EA8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9712AE" w:rsidP="000A7C6B">
            <w:pPr>
              <w:pStyle w:val="Heading1"/>
              <w:outlineLvl w:val="0"/>
            </w:pPr>
            <w:bookmarkStart w:id="17" w:name="_Toc75111145"/>
            <w:r>
              <w:t>Sensor Details</w:t>
            </w:r>
            <w:bookmarkEnd w:id="17"/>
          </w:p>
          <w:p w:rsidR="002C53F9" w:rsidRPr="00F077CB" w:rsidRDefault="009712AE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9712AE" w:rsidP="000A7C6B">
            <w:pPr>
              <w:pStyle w:val="Heading1"/>
              <w:outlineLvl w:val="0"/>
            </w:pPr>
            <w:bookmarkStart w:id="18" w:name="_Toc75111146"/>
            <w:r>
              <w:lastRenderedPageBreak/>
              <w:t>Resultant Forces</w:t>
            </w:r>
            <w:bookmarkEnd w:id="18"/>
          </w:p>
          <w:p w:rsidR="005F5B79" w:rsidRPr="000B04D4" w:rsidRDefault="009712AE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712A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712AE" w:rsidP="000A7C6B">
                  <w:pPr>
                    <w:cnfStyle w:val="10000000000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712AE" w:rsidP="000A7C6B">
                  <w:pPr>
                    <w:cnfStyle w:val="10000000000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712AE" w:rsidP="000A7C6B">
                  <w:pPr>
                    <w:cnfStyle w:val="10000000000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712AE" w:rsidP="000A7C6B">
                  <w:pPr>
                    <w:cnfStyle w:val="10000000000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712AE" w:rsidP="000A7C6B">
                  <w:pPr>
                    <w:cnfStyle w:val="10000000000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/>
                <w:trHeight w:val="40"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-4.67896e-006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4.20958e-007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</w:t>
                  </w:r>
                </w:p>
              </w:tc>
            </w:tr>
          </w:tbl>
          <w:p w:rsidR="005F5B79" w:rsidRPr="000B04D4" w:rsidRDefault="009712AE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712A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712AE" w:rsidP="000A7C6B">
                  <w:pPr>
                    <w:cnfStyle w:val="10000000000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712AE" w:rsidP="000A7C6B">
                  <w:pPr>
                    <w:cnfStyle w:val="10000000000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712AE" w:rsidP="000A7C6B">
                  <w:pPr>
                    <w:cnfStyle w:val="10000000000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712AE" w:rsidP="000A7C6B">
                  <w:pPr>
                    <w:cnfStyle w:val="10000000000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712AE" w:rsidP="000A7C6B">
                  <w:pPr>
                    <w:cnfStyle w:val="10000000000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/>
                <w:trHeight w:val="37"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712AE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:rsidR="00EC2432" w:rsidRDefault="00EC2432" w:rsidP="00EC2432"/>
    <w:tbl>
      <w:tblPr>
        <w:tblStyle w:val="TableGrid"/>
        <w:tblW w:w="0" w:type="auto"/>
        <w:tblLook w:val="04A0"/>
      </w:tblPr>
      <w:tblGrid>
        <w:gridCol w:w="10683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9712AE" w:rsidRDefault="009712AE" w:rsidP="009712AE">
            <w:pPr>
              <w:pStyle w:val="Heading1"/>
            </w:pPr>
            <w:bookmarkStart w:id="22" w:name="_Toc75111147"/>
            <w:r>
              <w:t>Beams</w:t>
            </w:r>
            <w:bookmarkEnd w:id="22"/>
          </w:p>
          <w:p w:rsidR="00EC2432" w:rsidRDefault="009712AE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/>
      </w:tblPr>
      <w:tblGrid>
        <w:gridCol w:w="10683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9712AE" w:rsidP="000A7C6B">
            <w:pPr>
              <w:pStyle w:val="Heading1"/>
              <w:outlineLvl w:val="0"/>
            </w:pPr>
            <w:bookmarkStart w:id="23" w:name="_Toc243733152"/>
            <w:bookmarkStart w:id="24" w:name="_Toc245020120"/>
            <w:bookmarkStart w:id="25" w:name="_Toc245020152"/>
            <w:bookmarkStart w:id="26" w:name="_Toc75111148"/>
            <w:r>
              <w:lastRenderedPageBreak/>
              <w:t>Study Results</w:t>
            </w:r>
            <w:bookmarkEnd w:id="26"/>
          </w:p>
          <w:p w:rsidR="009712AE" w:rsidRDefault="009712A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517"/>
              <w:gridCol w:w="3375"/>
              <w:gridCol w:w="2280"/>
              <w:gridCol w:w="2249"/>
            </w:tblGrid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712AE" w:rsidRDefault="009712AE" w:rsidP="002B0EF2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9712AE" w:rsidTr="002B0EF2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4.073e+003N/m^2</w:t>
                  </w:r>
                </w:p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116231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5.444e+007N/m^2</w:t>
                  </w:r>
                </w:p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99234</w:t>
                  </w:r>
                </w:p>
              </w:tc>
            </w:tr>
            <w:tr w:rsidR="009712AE" w:rsidTr="002B0EF2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646545" cy="3618230"/>
                        <wp:effectExtent l="19050" t="0" r="1905" b="0"/>
                        <wp:docPr id="32" name="Picture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8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4D2956" w:rsidRDefault="009712AE" w:rsidP="002B0E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FinalAssembly-FEA  Analysis-Stress-Stress1</w:t>
                  </w:r>
                </w:p>
              </w:tc>
            </w:tr>
          </w:tbl>
          <w:p w:rsidR="009712AE" w:rsidRDefault="009712A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517"/>
              <w:gridCol w:w="3379"/>
              <w:gridCol w:w="2280"/>
              <w:gridCol w:w="2245"/>
            </w:tblGrid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712AE" w:rsidRDefault="009712AE" w:rsidP="002B0EF2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9712AE" w:rsidTr="002B0EF2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0.000e+000mm</w:t>
                  </w:r>
                </w:p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5699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1.514e+000mm</w:t>
                  </w:r>
                </w:p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100279</w:t>
                  </w:r>
                </w:p>
              </w:tc>
            </w:tr>
            <w:tr w:rsidR="009712AE" w:rsidTr="002B0EF2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646545" cy="3618230"/>
                        <wp:effectExtent l="19050" t="0" r="1905" b="0"/>
                        <wp:docPr id="33" name="Picture 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8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4D2956" w:rsidRDefault="009712AE" w:rsidP="002B0E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FinalAssembly-FEA  Analysis-Displacement-Displacement1</w:t>
                  </w:r>
                </w:p>
              </w:tc>
            </w:tr>
          </w:tbl>
          <w:p w:rsidR="009712AE" w:rsidRDefault="009712A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517"/>
              <w:gridCol w:w="3412"/>
              <w:gridCol w:w="2280"/>
              <w:gridCol w:w="2212"/>
            </w:tblGrid>
            <w:tr w:rsidR="009712AE" w:rsidTr="002B0EF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712AE" w:rsidRDefault="009712AE" w:rsidP="002B0EF2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9712AE" w:rsidTr="002B0EF2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2.001e-007</w:t>
                  </w:r>
                </w:p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49908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8.297e-004</w:t>
                  </w:r>
                </w:p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58257</w:t>
                  </w:r>
                </w:p>
              </w:tc>
            </w:tr>
            <w:tr w:rsidR="009712AE" w:rsidTr="002B0EF2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646545" cy="3618230"/>
                        <wp:effectExtent l="19050" t="0" r="1905" b="0"/>
                        <wp:docPr id="34" name="Picture 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8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4D2956" w:rsidRDefault="009712AE" w:rsidP="002B0E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FinalAssembly-FEA  Analysis-Strain-Strain1</w:t>
                  </w:r>
                </w:p>
              </w:tc>
            </w:tr>
          </w:tbl>
          <w:p w:rsidR="009712AE" w:rsidRDefault="009712A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3371"/>
              <w:gridCol w:w="7050"/>
            </w:tblGrid>
            <w:tr w:rsidR="009712AE" w:rsidTr="009712AE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1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r>
                    <w:t>Name</w:t>
                  </w:r>
                </w:p>
              </w:tc>
              <w:tc>
                <w:tcPr>
                  <w:tcW w:w="790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712AE" w:rsidRDefault="009712AE" w:rsidP="002B0EF2">
                  <w:pPr>
                    <w:cnfStyle w:val="100000000000"/>
                  </w:pPr>
                  <w:r>
                    <w:t>Type</w:t>
                  </w:r>
                </w:p>
              </w:tc>
            </w:tr>
            <w:tr w:rsidR="009712AE" w:rsidTr="009D122D">
              <w:trPr>
                <w:cnfStyle w:val="000000100000"/>
                <w:jc w:val="center"/>
              </w:trPr>
              <w:tc>
                <w:tcPr>
                  <w:cnfStyle w:val="001000000000"/>
                  <w:tcW w:w="251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0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712AE" w:rsidRPr="004D2956" w:rsidRDefault="009712AE" w:rsidP="002B0EF2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9712AE" w:rsidTr="009712AE">
              <w:trPr>
                <w:cnfStyle w:val="000000010000"/>
                <w:jc w:val="center"/>
              </w:trPr>
              <w:tc>
                <w:tcPr>
                  <w:cnfStyle w:val="001000000000"/>
                  <w:tcW w:w="10421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712AE" w:rsidRDefault="009712AE" w:rsidP="002B0E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646545" cy="3618230"/>
                        <wp:effectExtent l="19050" t="0" r="1905" b="0"/>
                        <wp:docPr id="35" name="Picture 3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18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712AE" w:rsidRPr="004D2956" w:rsidRDefault="009712AE" w:rsidP="002B0E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FinalAssembly-FEA  Analysis-Displacement-Displacement1{1}</w:t>
                  </w:r>
                </w:p>
              </w:tc>
            </w:tr>
          </w:tbl>
          <w:p w:rsidR="00EC2432" w:rsidRPr="000B04D4" w:rsidRDefault="00EC2432" w:rsidP="000A7C6B"/>
          <w:bookmarkEnd w:id="23"/>
          <w:bookmarkEnd w:id="24"/>
          <w:bookmarkEnd w:id="25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/>
      </w:tblPr>
      <w:tblGrid>
        <w:gridCol w:w="10683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9712AE" w:rsidP="009712AE">
            <w:pPr>
              <w:pStyle w:val="Heading1"/>
            </w:pPr>
            <w:bookmarkStart w:id="27" w:name="_Toc75111149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9712AE">
      <w:headerReference w:type="default" r:id="rId40"/>
      <w:footerReference w:type="default" r:id="rId41"/>
      <w:footerReference w:type="first" r:id="rId42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12AE" w:rsidRDefault="009712AE" w:rsidP="00F25CD7">
      <w:pPr>
        <w:spacing w:after="0" w:line="240" w:lineRule="auto"/>
      </w:pPr>
      <w:r>
        <w:separator/>
      </w:r>
    </w:p>
  </w:endnote>
  <w:endnote w:type="continuationSeparator" w:id="1">
    <w:p w:rsidR="009712AE" w:rsidRDefault="009712A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852"/>
      <w:gridCol w:w="3848"/>
      <w:gridCol w:w="4442"/>
      <w:gridCol w:w="541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9712A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&lt;Label_Simulationof/&gt;&lt;Model_Name/&gt;</w:t>
          </w:r>
        </w:p>
      </w:tc>
      <w:tc>
        <w:tcPr>
          <w:tcW w:w="0" w:type="auto"/>
          <w:vAlign w:val="bottom"/>
        </w:tcPr>
        <w:p w:rsidR="00DC4D2F" w:rsidRDefault="006B795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9712AE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9712A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&lt;Label_Simulationof/&gt;&lt;Model_Name/&gt;</w:t>
          </w:r>
        </w:p>
      </w:tc>
      <w:tc>
        <w:tcPr>
          <w:tcW w:w="360" w:type="dxa"/>
          <w:vAlign w:val="bottom"/>
        </w:tcPr>
        <w:p w:rsidR="00DC4D2F" w:rsidRDefault="006B795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9712AE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12AE" w:rsidRDefault="009712AE" w:rsidP="00F25CD7">
      <w:pPr>
        <w:spacing w:after="0" w:line="240" w:lineRule="auto"/>
      </w:pPr>
      <w:r>
        <w:separator/>
      </w:r>
    </w:p>
  </w:footnote>
  <w:footnote w:type="continuationSeparator" w:id="1">
    <w:p w:rsidR="009712AE" w:rsidRDefault="009712AE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9712AE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Shubham Kumar</w:t>
          </w:r>
        </w:p>
        <w:p w:rsidR="00DC4D2F" w:rsidRPr="003E4713" w:rsidRDefault="009712AE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20-06-2021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795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12AE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95F"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16</Pages>
  <Words>1619</Words>
  <Characters>9233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10831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User</dc:creator>
  <cp:lastModifiedBy>User</cp:lastModifiedBy>
  <cp:revision>1</cp:revision>
  <dcterms:created xsi:type="dcterms:W3CDTF">2021-06-20T14:19:00Z</dcterms:created>
  <dcterms:modified xsi:type="dcterms:W3CDTF">2021-06-20T14:22:00Z</dcterms:modified>
</cp:coreProperties>
</file>